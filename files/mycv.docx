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70895" w14:textId="12E029F4" w:rsidR="0024186A" w:rsidRDefault="00F16D9A">
      <w:pPr>
        <w:pStyle w:val="Name"/>
        <w:rPr>
          <w:rFonts w:cstheme="majorHAnsi"/>
        </w:rPr>
      </w:pPr>
      <w:r>
        <w:rPr>
          <w:rFonts w:cstheme="majorHAnsi"/>
          <w:noProof/>
        </w:rPr>
        <w:drawing>
          <wp:anchor distT="0" distB="0" distL="114300" distR="114300" simplePos="0" relativeHeight="251661312" behindDoc="1" locked="0" layoutInCell="1" allowOverlap="1" wp14:anchorId="1CA43F84" wp14:editId="3CB61F73">
            <wp:simplePos x="0" y="0"/>
            <wp:positionH relativeFrom="column">
              <wp:posOffset>4728519</wp:posOffset>
            </wp:positionH>
            <wp:positionV relativeFrom="paragraph">
              <wp:posOffset>-24714</wp:posOffset>
            </wp:positionV>
            <wp:extent cx="1350645" cy="1079157"/>
            <wp:effectExtent l="0" t="0" r="1905" b="6985"/>
            <wp:wrapNone/>
            <wp:docPr id="839767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67278" name="Picture 8397672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850" cy="1080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36E82" w14:textId="7894FD36" w:rsidR="007A423E" w:rsidRDefault="00EF356E">
      <w:pPr>
        <w:pStyle w:val="Name"/>
        <w:rPr>
          <w:rFonts w:cstheme="majorHAnsi"/>
        </w:rPr>
      </w:pPr>
      <w:r w:rsidRPr="00163594">
        <w:rPr>
          <w:rFonts w:cstheme="majorHAnsi"/>
        </w:rPr>
        <w:t>NU</w:t>
      </w:r>
      <w:r w:rsidR="000916B7">
        <w:rPr>
          <w:rFonts w:cstheme="majorHAnsi"/>
        </w:rPr>
        <w:t>Ñ</w:t>
      </w:r>
      <w:r w:rsidRPr="00163594">
        <w:rPr>
          <w:rFonts w:cstheme="majorHAnsi"/>
        </w:rPr>
        <w:t xml:space="preserve">EZ, </w:t>
      </w:r>
    </w:p>
    <w:p w14:paraId="66D2BF7E" w14:textId="089CCB64" w:rsidR="004907DB" w:rsidRDefault="00EF356E">
      <w:pPr>
        <w:pStyle w:val="Name"/>
      </w:pPr>
      <w:r w:rsidRPr="00163594">
        <w:rPr>
          <w:rFonts w:cstheme="majorHAnsi"/>
        </w:rPr>
        <w:t>Genesie B</w:t>
      </w:r>
      <w:r>
        <w:t xml:space="preserve">. </w:t>
      </w:r>
    </w:p>
    <w:p w14:paraId="3E092D39" w14:textId="4189EFA9" w:rsidR="004907DB" w:rsidRDefault="00163594">
      <w:pPr>
        <w:pStyle w:val="ContactInfo"/>
      </w:pPr>
      <w:r>
        <w:t xml:space="preserve">Balon-Anito Mariveles Bataan </w:t>
      </w:r>
    </w:p>
    <w:p w14:paraId="12F53D47" w14:textId="6D2179F6" w:rsidR="00D91B4F" w:rsidRDefault="00BF536B">
      <w:pPr>
        <w:pStyle w:val="ContactInfo"/>
      </w:pPr>
      <w:hyperlink r:id="rId9" w:history="1">
        <w:r w:rsidR="00D91B4F" w:rsidRPr="00061B8E">
          <w:rPr>
            <w:rStyle w:val="Hyperlink"/>
          </w:rPr>
          <w:t>Genesie.nunez01@gmail.com</w:t>
        </w:r>
      </w:hyperlink>
    </w:p>
    <w:p w14:paraId="596C00C2" w14:textId="5D3A8759" w:rsidR="007A423E" w:rsidRDefault="00D91B4F" w:rsidP="003927AB">
      <w:pPr>
        <w:pStyle w:val="ContactInfo"/>
        <w:spacing w:before="240" w:line="240" w:lineRule="auto"/>
      </w:pPr>
      <w:r>
        <w:t>+639126164989</w:t>
      </w:r>
      <w:r w:rsidR="00F16D9A">
        <w:t xml:space="preserve"> </w:t>
      </w:r>
    </w:p>
    <w:p w14:paraId="0494096B" w14:textId="66EF4AB5" w:rsidR="00590D1B" w:rsidRDefault="00503B6E" w:rsidP="003927AB">
      <w:pPr>
        <w:pStyle w:val="ContactInfo"/>
        <w:spacing w:before="240" w:line="240" w:lineRule="auto"/>
      </w:pPr>
      <w:r>
        <w:t xml:space="preserve">Production Crew </w:t>
      </w:r>
    </w:p>
    <w:sdt>
      <w:sdtPr>
        <w:id w:val="-1179423465"/>
        <w:placeholder>
          <w:docPart w:val="9509B947486EA4469093DFCA911DAD66"/>
        </w:placeholder>
        <w:temporary/>
        <w:showingPlcHdr/>
        <w15:appearance w15:val="hidden"/>
      </w:sdtPr>
      <w:sdtEndPr/>
      <w:sdtContent>
        <w:p w14:paraId="0118C57E" w14:textId="77777777" w:rsidR="004907DB" w:rsidRDefault="00101C6E">
          <w:pPr>
            <w:pStyle w:val="Heading1"/>
          </w:pPr>
          <w:r w:rsidRPr="00967A03">
            <w:rPr>
              <w:szCs w:val="24"/>
            </w:rPr>
            <w:t>Objective</w:t>
          </w:r>
        </w:p>
      </w:sdtContent>
    </w:sdt>
    <w:p w14:paraId="2E5D27D3" w14:textId="60E70271" w:rsidR="004907DB" w:rsidRDefault="00BB28A1">
      <w:r>
        <w:t xml:space="preserve">To provide </w:t>
      </w:r>
      <w:r w:rsidR="001421CA">
        <w:t xml:space="preserve">a best service for your team </w:t>
      </w:r>
      <w:r w:rsidR="00470A98">
        <w:t>and to gain experience so we can both grow .</w:t>
      </w:r>
    </w:p>
    <w:sdt>
      <w:sdtPr>
        <w:id w:val="1728489637"/>
        <w:placeholder>
          <w:docPart w:val="394B1AF9BABD584EB2CB5EEB07866BD9"/>
        </w:placeholder>
        <w:temporary/>
        <w:showingPlcHdr/>
        <w15:appearance w15:val="hidden"/>
      </w:sdtPr>
      <w:sdtEndPr/>
      <w:sdtContent>
        <w:p w14:paraId="46CD9435" w14:textId="77777777" w:rsidR="004907DB" w:rsidRDefault="00101C6E">
          <w:pPr>
            <w:pStyle w:val="Heading1"/>
          </w:pPr>
          <w:r>
            <w:t>Experience</w:t>
          </w:r>
        </w:p>
      </w:sdtContent>
    </w:sdt>
    <w:p w14:paraId="57BB9054" w14:textId="00E5F3D3" w:rsidR="004907DB" w:rsidRDefault="00D23C1A">
      <w:r>
        <w:t>167 Archo Resources.</w:t>
      </w:r>
    </w:p>
    <w:p w14:paraId="519CCB4B" w14:textId="6A35D3A4" w:rsidR="004907DB" w:rsidRDefault="00D23C1A">
      <w:r>
        <w:t xml:space="preserve">Collection Agent / July 01 2023 </w:t>
      </w:r>
      <w:r w:rsidR="00FA5440">
        <w:t>– August 31 2024</w:t>
      </w:r>
    </w:p>
    <w:p w14:paraId="52F8275C" w14:textId="286F7C9B" w:rsidR="004907DB" w:rsidRDefault="00681895">
      <w:pPr>
        <w:pStyle w:val="ListBullet"/>
      </w:pPr>
      <w:r>
        <w:t xml:space="preserve">The main focus of this job is to collect the payment of our clients and to provide a best </w:t>
      </w:r>
      <w:r w:rsidR="00491D00">
        <w:t xml:space="preserve">way to settle their payment without any problem or issues that can be affected their financial status after the payment . </w:t>
      </w:r>
    </w:p>
    <w:p w14:paraId="2B0A8D42" w14:textId="3DAAFC8F" w:rsidR="00966E2D" w:rsidRDefault="00491D00" w:rsidP="00966E2D">
      <w:pPr>
        <w:pStyle w:val="ListBullet"/>
      </w:pPr>
      <w:r>
        <w:t xml:space="preserve">We </w:t>
      </w:r>
      <w:r w:rsidR="005621C2">
        <w:t xml:space="preserve">are also assigned to negotiate with the cold client who doesn’t want </w:t>
      </w:r>
      <w:r w:rsidR="00966E2D">
        <w:t>/ insisting to pay what they owe at the company .</w:t>
      </w:r>
    </w:p>
    <w:sdt>
      <w:sdtPr>
        <w:id w:val="720946933"/>
        <w:placeholder>
          <w:docPart w:val="D13D5AF86B397E468266B7F4C0924B74"/>
        </w:placeholder>
        <w:temporary/>
        <w:showingPlcHdr/>
        <w15:appearance w15:val="hidden"/>
      </w:sdtPr>
      <w:sdtEndPr/>
      <w:sdtContent>
        <w:p w14:paraId="150AD2FC" w14:textId="77777777" w:rsidR="004907DB" w:rsidRDefault="00101C6E">
          <w:pPr>
            <w:pStyle w:val="Heading1"/>
          </w:pPr>
          <w:r>
            <w:t>Education</w:t>
          </w:r>
        </w:p>
      </w:sdtContent>
    </w:sdt>
    <w:p w14:paraId="5B4CC9DD" w14:textId="41B27E30" w:rsidR="004907DB" w:rsidRDefault="00276324">
      <w:pPr>
        <w:rPr>
          <w:noProof/>
        </w:rPr>
      </w:pPr>
      <w:r>
        <w:rPr>
          <w:noProof/>
        </w:rPr>
        <w:t xml:space="preserve">Antonio G. Llmas Elementary school </w:t>
      </w:r>
    </w:p>
    <w:p w14:paraId="4AE42EAD" w14:textId="40AEBB3A" w:rsidR="00276324" w:rsidRDefault="00E20C66">
      <w:pPr>
        <w:rPr>
          <w:noProof/>
        </w:rPr>
      </w:pPr>
      <w:r>
        <w:rPr>
          <w:noProof/>
        </w:rPr>
        <w:t>Mariveles National High</w:t>
      </w:r>
      <w:r w:rsidR="00D0609F">
        <w:rPr>
          <w:noProof/>
        </w:rPr>
        <w:t xml:space="preserve"> School</w:t>
      </w:r>
      <w:r>
        <w:rPr>
          <w:noProof/>
        </w:rPr>
        <w:t xml:space="preserve"> Poblacion Campus </w:t>
      </w:r>
    </w:p>
    <w:p w14:paraId="3D254C89" w14:textId="31ED90F9" w:rsidR="006673B3" w:rsidRDefault="00E20C66" w:rsidP="004017E8">
      <w:pPr>
        <w:rPr>
          <w:noProof/>
        </w:rPr>
      </w:pPr>
      <w:r>
        <w:rPr>
          <w:noProof/>
        </w:rPr>
        <w:t xml:space="preserve">Mariveles </w:t>
      </w:r>
      <w:r w:rsidR="00D0609F">
        <w:rPr>
          <w:noProof/>
        </w:rPr>
        <w:t xml:space="preserve">National Senior High School Camaya </w:t>
      </w:r>
      <w:r w:rsidR="00C7188F">
        <w:rPr>
          <w:noProof/>
        </w:rPr>
        <w:t xml:space="preserve">Campus ( Accountancy and Businesses Management Strand ) </w:t>
      </w:r>
    </w:p>
    <w:p w14:paraId="5A333130" w14:textId="18F72641" w:rsidR="000D4B62" w:rsidRPr="00BF536B" w:rsidRDefault="001E3EDE" w:rsidP="004017E8">
      <w:pPr>
        <w:rPr>
          <w:b/>
          <w:bCs/>
          <w:noProof/>
        </w:rPr>
      </w:pPr>
      <w:r>
        <w:rPr>
          <w:noProof/>
        </w:rPr>
        <w:t xml:space="preserve">Softnet </w:t>
      </w:r>
      <w:r w:rsidR="00D30A90">
        <w:rPr>
          <w:noProof/>
        </w:rPr>
        <w:t xml:space="preserve">Information Technology Center – </w:t>
      </w:r>
      <w:r w:rsidR="00D30A90" w:rsidRPr="00BF536B">
        <w:rPr>
          <w:b/>
          <w:bCs/>
          <w:noProof/>
        </w:rPr>
        <w:t xml:space="preserve">Currently enrolled </w:t>
      </w:r>
    </w:p>
    <w:p w14:paraId="4BF1D776" w14:textId="77777777" w:rsidR="003927AB" w:rsidRDefault="003927AB" w:rsidP="004017E8">
      <w:pPr>
        <w:rPr>
          <w:noProof/>
        </w:rPr>
      </w:pPr>
    </w:p>
    <w:p w14:paraId="5A23D183" w14:textId="77777777" w:rsidR="00967A03" w:rsidRDefault="00967A03" w:rsidP="004017E8">
      <w:pPr>
        <w:rPr>
          <w:noProof/>
        </w:rPr>
      </w:pPr>
    </w:p>
    <w:p w14:paraId="1317A7E9" w14:textId="77777777" w:rsidR="003927AB" w:rsidRDefault="003927AB" w:rsidP="004017E8"/>
    <w:p w14:paraId="09C171E1" w14:textId="77777777" w:rsidR="00607976" w:rsidRDefault="008A1CFF" w:rsidP="00607976">
      <w:pPr>
        <w:pStyle w:val="ListBullet"/>
        <w:numPr>
          <w:ilvl w:val="0"/>
          <w:numId w:val="0"/>
        </w:numPr>
        <w:ind w:left="216"/>
        <w:rPr>
          <w:rFonts w:asciiTheme="majorHAnsi" w:hAnsiTheme="majorHAnsi" w:cstheme="majorHAnsi"/>
          <w:b/>
          <w:bCs/>
          <w:sz w:val="28"/>
          <w:szCs w:val="28"/>
        </w:rPr>
      </w:pPr>
      <w:r w:rsidRPr="0060797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Skills</w:t>
      </w:r>
      <w:r w:rsidRPr="0060797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3F810269" w14:textId="79C80700" w:rsidR="00544E3B" w:rsidRPr="00607976" w:rsidRDefault="00881738" w:rsidP="00607976">
      <w:pPr>
        <w:pStyle w:val="ListBullet"/>
        <w:numPr>
          <w:ilvl w:val="0"/>
          <w:numId w:val="0"/>
        </w:numPr>
        <w:ind w:left="216"/>
        <w:rPr>
          <w:rFonts w:asciiTheme="majorHAnsi" w:hAnsiTheme="majorHAnsi" w:cstheme="majorHAnsi"/>
          <w:b/>
          <w:bCs/>
          <w:sz w:val="28"/>
          <w:szCs w:val="28"/>
        </w:rPr>
      </w:pPr>
      <w:r w:rsidRPr="00607976">
        <w:rPr>
          <w:rFonts w:asciiTheme="majorHAnsi" w:hAnsiTheme="majorHAnsi" w:cstheme="majorHAns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C8FAD" wp14:editId="0ECC52BA">
                <wp:simplePos x="0" y="0"/>
                <wp:positionH relativeFrom="column">
                  <wp:posOffset>78105</wp:posOffset>
                </wp:positionH>
                <wp:positionV relativeFrom="paragraph">
                  <wp:posOffset>66675</wp:posOffset>
                </wp:positionV>
                <wp:extent cx="6064250" cy="18288"/>
                <wp:effectExtent l="0" t="0" r="12700" b="20320"/>
                <wp:wrapNone/>
                <wp:docPr id="19430813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0" cy="1828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11453" id="Rectangle 2" o:spid="_x0000_s1026" style="position:absolute;margin-left:6.15pt;margin-top:5.25pt;width:477.5pt;height: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" fillcolor="black [3213]" strokecolor="black [480]" strokeweight="1pt"/>
            </w:pict>
          </mc:Fallback>
        </mc:AlternateContent>
      </w:r>
    </w:p>
    <w:p w14:paraId="26FB5FD9" w14:textId="77777777" w:rsidR="00881738" w:rsidRPr="00607976" w:rsidRDefault="00881738" w:rsidP="00C0209C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  <w:sz w:val="24"/>
          <w:szCs w:val="24"/>
        </w:rPr>
      </w:pPr>
    </w:p>
    <w:p w14:paraId="25B1164E" w14:textId="51970E8E" w:rsidR="00856DC7" w:rsidRPr="00607976" w:rsidRDefault="0020263F" w:rsidP="004017E8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7976">
        <w:rPr>
          <w:rFonts w:asciiTheme="majorHAnsi" w:hAnsiTheme="majorHAnsi" w:cstheme="majorHAnsi"/>
          <w:sz w:val="24"/>
          <w:szCs w:val="24"/>
        </w:rPr>
        <w:t>Knowledge at Microsoft Application/ Programs</w:t>
      </w:r>
    </w:p>
    <w:p w14:paraId="0C18F62E" w14:textId="2B0E1658" w:rsidR="00FF2AE3" w:rsidRPr="00607976" w:rsidRDefault="00FF2AE3" w:rsidP="0020263F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607976">
        <w:rPr>
          <w:rFonts w:asciiTheme="majorHAnsi" w:hAnsiTheme="majorHAnsi" w:cstheme="majorHAnsi"/>
          <w:sz w:val="24"/>
          <w:szCs w:val="24"/>
        </w:rPr>
        <w:t xml:space="preserve">Communication </w:t>
      </w:r>
      <w:r w:rsidR="002B786F" w:rsidRPr="00607976">
        <w:rPr>
          <w:rFonts w:asciiTheme="majorHAnsi" w:hAnsiTheme="majorHAnsi" w:cstheme="majorHAnsi"/>
          <w:sz w:val="24"/>
          <w:szCs w:val="24"/>
        </w:rPr>
        <w:t>Skills / Social Skills</w:t>
      </w:r>
    </w:p>
    <w:p w14:paraId="34A90B64" w14:textId="015D3676" w:rsidR="00FF2AE3" w:rsidRPr="00607976" w:rsidRDefault="00FF2AE3" w:rsidP="0020263F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607976">
        <w:rPr>
          <w:rFonts w:asciiTheme="majorHAnsi" w:hAnsiTheme="majorHAnsi" w:cstheme="majorHAnsi"/>
          <w:sz w:val="24"/>
          <w:szCs w:val="24"/>
        </w:rPr>
        <w:t xml:space="preserve">Eagerness To learn </w:t>
      </w:r>
    </w:p>
    <w:p w14:paraId="4FDA6AEE" w14:textId="60D77BF7" w:rsidR="002B786F" w:rsidRPr="00607976" w:rsidRDefault="002B786F" w:rsidP="002F42E3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607976">
        <w:rPr>
          <w:rFonts w:asciiTheme="majorHAnsi" w:hAnsiTheme="majorHAnsi" w:cstheme="majorHAnsi"/>
          <w:sz w:val="24"/>
          <w:szCs w:val="24"/>
        </w:rPr>
        <w:t xml:space="preserve">Negotiation Skill </w:t>
      </w:r>
    </w:p>
    <w:p w14:paraId="584196E4" w14:textId="0A8F9700" w:rsidR="00FF2AE3" w:rsidRPr="00607976" w:rsidRDefault="002F42E3" w:rsidP="0020263F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607976">
        <w:rPr>
          <w:rFonts w:asciiTheme="majorHAnsi" w:hAnsiTheme="majorHAnsi" w:cstheme="majorHAnsi"/>
          <w:sz w:val="24"/>
          <w:szCs w:val="24"/>
        </w:rPr>
        <w:t xml:space="preserve">Acceptance about </w:t>
      </w:r>
      <w:r w:rsidR="008021C4" w:rsidRPr="00607976">
        <w:rPr>
          <w:rFonts w:asciiTheme="majorHAnsi" w:hAnsiTheme="majorHAnsi" w:cstheme="majorHAnsi"/>
          <w:sz w:val="24"/>
          <w:szCs w:val="24"/>
        </w:rPr>
        <w:t>failure</w:t>
      </w:r>
    </w:p>
    <w:sectPr w:rsidR="00FF2AE3" w:rsidRPr="00607976" w:rsidSect="006500AA">
      <w:headerReference w:type="default" r:id="rId10"/>
      <w:footerReference w:type="default" r:id="rId11"/>
      <w:headerReference w:type="first" r:id="rId12"/>
      <w:pgSz w:w="12240" w:h="15840" w:code="1"/>
      <w:pgMar w:top="1440" w:right="1440" w:bottom="1440" w:left="1440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03EB5" w14:textId="77777777" w:rsidR="00A22B5B" w:rsidRDefault="00A22B5B">
      <w:r>
        <w:separator/>
      </w:r>
    </w:p>
  </w:endnote>
  <w:endnote w:type="continuationSeparator" w:id="0">
    <w:p w14:paraId="61B51E67" w14:textId="77777777" w:rsidR="00A22B5B" w:rsidRDefault="00A2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B6E63" w14:textId="77777777" w:rsidR="004907DB" w:rsidRDefault="00101C6E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40BF61" w14:textId="77777777" w:rsidR="00A22B5B" w:rsidRDefault="00A22B5B">
      <w:r>
        <w:separator/>
      </w:r>
    </w:p>
  </w:footnote>
  <w:footnote w:type="continuationSeparator" w:id="0">
    <w:p w14:paraId="58BA0D91" w14:textId="77777777" w:rsidR="00A22B5B" w:rsidRDefault="00A22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25DB8" w14:textId="77777777" w:rsidR="004907DB" w:rsidRDefault="00101C6E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9499DC4" wp14:editId="6836196E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0F5A9E96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34A91" w14:textId="77777777" w:rsidR="004907DB" w:rsidRDefault="00101C6E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E7A77C2" wp14:editId="3B5155C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599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544FFE" w14:textId="77777777" w:rsidR="004907DB" w:rsidRDefault="004907DB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7E7A77C2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">
              <v:shape id="Frame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5;top:4286;width:3582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3A544FFE" w14:textId="77777777" w:rsidR="004907DB" w:rsidRDefault="004907DB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04201"/>
    <w:multiLevelType w:val="hybridMultilevel"/>
    <w:tmpl w:val="A3F6C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316362">
    <w:abstractNumId w:val="9"/>
  </w:num>
  <w:num w:numId="2" w16cid:durableId="741607576">
    <w:abstractNumId w:val="11"/>
  </w:num>
  <w:num w:numId="3" w16cid:durableId="962737376">
    <w:abstractNumId w:val="10"/>
  </w:num>
  <w:num w:numId="4" w16cid:durableId="558057645">
    <w:abstractNumId w:val="7"/>
  </w:num>
  <w:num w:numId="5" w16cid:durableId="829490157">
    <w:abstractNumId w:val="6"/>
  </w:num>
  <w:num w:numId="6" w16cid:durableId="333266235">
    <w:abstractNumId w:val="5"/>
  </w:num>
  <w:num w:numId="7" w16cid:durableId="2040625430">
    <w:abstractNumId w:val="4"/>
  </w:num>
  <w:num w:numId="8" w16cid:durableId="310793120">
    <w:abstractNumId w:val="8"/>
  </w:num>
  <w:num w:numId="9" w16cid:durableId="409234295">
    <w:abstractNumId w:val="3"/>
  </w:num>
  <w:num w:numId="10" w16cid:durableId="1415013296">
    <w:abstractNumId w:val="2"/>
  </w:num>
  <w:num w:numId="11" w16cid:durableId="2068527818">
    <w:abstractNumId w:val="1"/>
  </w:num>
  <w:num w:numId="12" w16cid:durableId="1130897553">
    <w:abstractNumId w:val="0"/>
  </w:num>
  <w:num w:numId="13" w16cid:durableId="2130391986">
    <w:abstractNumId w:val="13"/>
  </w:num>
  <w:num w:numId="14" w16cid:durableId="1449857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6E"/>
    <w:rsid w:val="000301D4"/>
    <w:rsid w:val="00062E4F"/>
    <w:rsid w:val="00065DBF"/>
    <w:rsid w:val="000916B7"/>
    <w:rsid w:val="00094B69"/>
    <w:rsid w:val="000C553B"/>
    <w:rsid w:val="000D4B62"/>
    <w:rsid w:val="00101C6E"/>
    <w:rsid w:val="00113ADA"/>
    <w:rsid w:val="001421CA"/>
    <w:rsid w:val="00163594"/>
    <w:rsid w:val="001C10A6"/>
    <w:rsid w:val="001E3EDE"/>
    <w:rsid w:val="0020263F"/>
    <w:rsid w:val="0024186A"/>
    <w:rsid w:val="00276324"/>
    <w:rsid w:val="0028680D"/>
    <w:rsid w:val="002B786F"/>
    <w:rsid w:val="002F42E3"/>
    <w:rsid w:val="003358B1"/>
    <w:rsid w:val="003534DB"/>
    <w:rsid w:val="003927AB"/>
    <w:rsid w:val="003B2F5B"/>
    <w:rsid w:val="003C4B6D"/>
    <w:rsid w:val="004017E8"/>
    <w:rsid w:val="004145E4"/>
    <w:rsid w:val="004157E6"/>
    <w:rsid w:val="00470A98"/>
    <w:rsid w:val="004851D3"/>
    <w:rsid w:val="004907DB"/>
    <w:rsid w:val="00491D00"/>
    <w:rsid w:val="004C1E29"/>
    <w:rsid w:val="00503B6E"/>
    <w:rsid w:val="00515570"/>
    <w:rsid w:val="0054451A"/>
    <w:rsid w:val="00544E3B"/>
    <w:rsid w:val="005621C2"/>
    <w:rsid w:val="00590D1B"/>
    <w:rsid w:val="005A7924"/>
    <w:rsid w:val="005C1AC7"/>
    <w:rsid w:val="00607976"/>
    <w:rsid w:val="006500AA"/>
    <w:rsid w:val="006673B3"/>
    <w:rsid w:val="00681895"/>
    <w:rsid w:val="006C2F51"/>
    <w:rsid w:val="006D558D"/>
    <w:rsid w:val="006E17E5"/>
    <w:rsid w:val="00761685"/>
    <w:rsid w:val="007A423E"/>
    <w:rsid w:val="008021C4"/>
    <w:rsid w:val="008539C6"/>
    <w:rsid w:val="00856B34"/>
    <w:rsid w:val="00856DC7"/>
    <w:rsid w:val="00881738"/>
    <w:rsid w:val="00884D69"/>
    <w:rsid w:val="008A1CFF"/>
    <w:rsid w:val="008A28E7"/>
    <w:rsid w:val="008A7332"/>
    <w:rsid w:val="00966E2D"/>
    <w:rsid w:val="00967A03"/>
    <w:rsid w:val="00A22B5B"/>
    <w:rsid w:val="00A64296"/>
    <w:rsid w:val="00AF1F9D"/>
    <w:rsid w:val="00BB28A1"/>
    <w:rsid w:val="00BF536B"/>
    <w:rsid w:val="00C0209C"/>
    <w:rsid w:val="00C7188F"/>
    <w:rsid w:val="00C87192"/>
    <w:rsid w:val="00CC29E2"/>
    <w:rsid w:val="00D0609F"/>
    <w:rsid w:val="00D23C1A"/>
    <w:rsid w:val="00D30A90"/>
    <w:rsid w:val="00D56BB7"/>
    <w:rsid w:val="00D91B4F"/>
    <w:rsid w:val="00DB1A0E"/>
    <w:rsid w:val="00E20C66"/>
    <w:rsid w:val="00E648D4"/>
    <w:rsid w:val="00E9254A"/>
    <w:rsid w:val="00EC745B"/>
    <w:rsid w:val="00EF356E"/>
    <w:rsid w:val="00F10DDC"/>
    <w:rsid w:val="00F16D9A"/>
    <w:rsid w:val="00F237CC"/>
    <w:rsid w:val="00FA5440"/>
    <w:rsid w:val="00FF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E51E7"/>
  <w15:chartTrackingRefBased/>
  <w15:docId w15:val="{85DC213F-5C15-9C41-AA95-D8E63973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D91B4F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2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mailto:Genesie.nunez01@gmail.com" TargetMode="External" /><Relationship Id="rId14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1931531-7A67-294E-B0E5-74DFD6D325C6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509B947486EA4469093DFCA911DA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F5C03-DF8B-0940-BEA0-D8D8EC3A9ABD}"/>
      </w:docPartPr>
      <w:docPartBody>
        <w:p w:rsidR="00F7685D" w:rsidRDefault="00F7685D">
          <w:pPr>
            <w:pStyle w:val="9509B947486EA4469093DFCA911DAD66"/>
          </w:pPr>
          <w:r>
            <w:t>Objective</w:t>
          </w:r>
        </w:p>
      </w:docPartBody>
    </w:docPart>
    <w:docPart>
      <w:docPartPr>
        <w:name w:val="394B1AF9BABD584EB2CB5EEB07866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15580-1BC8-764E-9DC4-B69193F8FB4F}"/>
      </w:docPartPr>
      <w:docPartBody>
        <w:p w:rsidR="00F7685D" w:rsidRDefault="00F7685D">
          <w:pPr>
            <w:pStyle w:val="394B1AF9BABD584EB2CB5EEB07866BD9"/>
          </w:pPr>
          <w:r>
            <w:t>Experience</w:t>
          </w:r>
        </w:p>
      </w:docPartBody>
    </w:docPart>
    <w:docPart>
      <w:docPartPr>
        <w:name w:val="D13D5AF86B397E468266B7F4C0924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FA9B2-031F-784F-8534-3BCE7F9AC474}"/>
      </w:docPartPr>
      <w:docPartBody>
        <w:p w:rsidR="00F7685D" w:rsidRDefault="00F7685D">
          <w:pPr>
            <w:pStyle w:val="D13D5AF86B397E468266B7F4C0924B7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12690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5D"/>
    <w:rsid w:val="003358B1"/>
    <w:rsid w:val="00725603"/>
    <w:rsid w:val="008539C6"/>
    <w:rsid w:val="00C02A52"/>
    <w:rsid w:val="00CC29E2"/>
    <w:rsid w:val="00E9254A"/>
    <w:rsid w:val="00F7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09B947486EA4469093DFCA911DAD66">
    <w:name w:val="9509B947486EA4469093DFCA911DAD66"/>
  </w:style>
  <w:style w:type="paragraph" w:customStyle="1" w:styleId="394B1AF9BABD584EB2CB5EEB07866BD9">
    <w:name w:val="394B1AF9BABD584EB2CB5EEB07866BD9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  <w:style w:type="paragraph" w:customStyle="1" w:styleId="D13D5AF86B397E468266B7F4C0924B74">
    <w:name w:val="D13D5AF86B397E468266B7F4C0924B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3049D-B675-42B7-9701-8F57847BD7F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%7b51931531-7A67-294E-B0E5-74DFD6D325C6%7dtf50002018.dotx</Template>
  <TotalTime>25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genesins013@gmail.com</dc:creator>
  <cp:keywords/>
  <dc:description/>
  <cp:lastModifiedBy>genesins013@gmail.com</cp:lastModifiedBy>
  <cp:revision>16</cp:revision>
  <dcterms:created xsi:type="dcterms:W3CDTF">2024-08-17T18:34:00Z</dcterms:created>
  <dcterms:modified xsi:type="dcterms:W3CDTF">2024-09-04T07:23:00Z</dcterms:modified>
</cp:coreProperties>
</file>